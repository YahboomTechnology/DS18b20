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</w:pPr>
      <w:bookmarkStart w:id="0" w:name="OLE_LINK1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>Steps</w:t>
      </w:r>
      <w:bookmarkEnd w:id="0"/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 to add a library file</w:t>
      </w:r>
    </w:p>
    <w:p>
      <w:pPr>
        <w:jc w:val="left"/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i w:val="0"/>
          <w:color w:val="FF0000"/>
          <w:spacing w:val="0"/>
          <w:sz w:val="24"/>
          <w:szCs w:val="24"/>
          <w:shd w:val="clear" w:fill="FFFFFF"/>
          <w:lang w:val="en-US" w:eastAsia="zh-CN"/>
        </w:rPr>
        <w:t>N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ote:Before you compile the code, you must look at this 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</w:rPr>
        <w:t>teps</w:t>
      </w:r>
      <w:r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jc w:val="center"/>
        <w:rPr>
          <w:rFonts w:hint="default" w:ascii="Times New Roman" w:hAnsi="Times New Roman" w:eastAsia="宋体" w:cs="Times New Roman"/>
          <w:b w:val="0"/>
          <w:bCs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672205" cy="3416300"/>
            <wp:effectExtent l="0" t="0" r="4445" b="1270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1.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e need to add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DS1302 file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,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 xml:space="preserve">as shown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 the figure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</w:rPr>
        <w:t>below.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973955" cy="1127760"/>
            <wp:effectExtent l="0" t="0" r="17145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2.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You need to find the installation path of Arduino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.(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just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for example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color w:val="4472C4" w:themeColor="accent5"/>
          <w:sz w:val="24"/>
          <w:szCs w:val="24"/>
          <w:lang w:val="en-US" w:eastAsia="zh-CN"/>
          <w14:textFill>
            <w14:solidFill>
              <w14:schemeClr w14:val="accent5"/>
            </w14:solidFill>
          </w14:textFill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4472C4" w:themeColor="accent5"/>
          <w:spacing w:val="0"/>
          <w:sz w:val="24"/>
          <w:szCs w:val="24"/>
          <w:shd w:val="clear" w:fill="FFFFFF"/>
          <w14:textFill>
            <w14:solidFill>
              <w14:schemeClr w14:val="accent5"/>
            </w14:solidFill>
          </w14:textFill>
        </w:rPr>
        <w:t>This is my Arduino installation path.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4564380" cy="3387725"/>
            <wp:effectExtent l="0" t="0" r="7620" b="317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You need to copy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this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file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into the libraries folder in the Ardunio installation path.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/>
        </w:rPr>
      </w:pPr>
      <w:r>
        <w:drawing>
          <wp:inline distT="0" distB="0" distL="114300" distR="114300">
            <wp:extent cx="4792345" cy="3196590"/>
            <wp:effectExtent l="0" t="0" r="8255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4.You need to open Arduino IDE and click 【Sketch】---【Import library】---【Add library】.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30370" cy="3191510"/>
            <wp:effectExtent l="0" t="0" r="1778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5.You need to add 【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2E3033"/>
          <w:spacing w:val="0"/>
          <w:sz w:val="24"/>
          <w:szCs w:val="24"/>
          <w:shd w:val="clear" w:fill="FFFFFF"/>
          <w:lang w:val="en-US" w:eastAsia="zh-CN"/>
        </w:rPr>
        <w:t>OneWire】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to here. </w:t>
      </w:r>
      <w:bookmarkStart w:id="1" w:name="OLE_LINK2"/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  <w:bookmarkEnd w:id="1"/>
    </w:p>
    <w:p>
      <w:pPr>
        <w:tabs>
          <w:tab w:val="left" w:pos="2734"/>
        </w:tabs>
        <w:jc w:val="center"/>
      </w:pPr>
      <w:r>
        <w:drawing>
          <wp:inline distT="0" distB="0" distL="114300" distR="114300">
            <wp:extent cx="4792980" cy="3943985"/>
            <wp:effectExtent l="0" t="0" r="7620" b="184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center"/>
        <w:rPr>
          <w:rFonts w:hint="default"/>
        </w:rPr>
      </w:pPr>
    </w:p>
    <w:p>
      <w:pPr>
        <w:numPr>
          <w:ilvl w:val="0"/>
          <w:numId w:val="0"/>
        </w:numPr>
        <w:tabs>
          <w:tab w:val="left" w:pos="2734"/>
        </w:tabs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6.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After the addition is complete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d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,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the words “Library added to your libraries.” will appear in the lower right corner of the Arduino IDE.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numPr>
          <w:ilvl w:val="0"/>
          <w:numId w:val="0"/>
        </w:numPr>
        <w:tabs>
          <w:tab w:val="left" w:pos="2734"/>
        </w:tabs>
        <w:jc w:val="center"/>
      </w:pPr>
    </w:p>
    <w:p>
      <w:pPr>
        <w:numPr>
          <w:ilvl w:val="0"/>
          <w:numId w:val="0"/>
        </w:numPr>
        <w:tabs>
          <w:tab w:val="left" w:pos="2734"/>
        </w:tabs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055495"/>
            <wp:effectExtent l="0" t="0" r="254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ou can see these library files on the Arduino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IDE.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As shown in the figure below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.</w:t>
      </w:r>
    </w:p>
    <w:p>
      <w:pPr>
        <w:tabs>
          <w:tab w:val="left" w:pos="2734"/>
        </w:tabs>
        <w:jc w:val="center"/>
      </w:pPr>
      <w:r>
        <w:drawing>
          <wp:inline distT="0" distB="0" distL="114300" distR="114300">
            <wp:extent cx="4330065" cy="5730240"/>
            <wp:effectExtent l="0" t="0" r="13335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573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734"/>
        </w:tabs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.After completing the above steps, you can compile and upload this code successfully 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656715" cy="252730"/>
          <wp:effectExtent l="0" t="0" r="635" b="13970"/>
          <wp:docPr id="7" name="图片 7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6715" cy="252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D33A38"/>
    <w:multiLevelType w:val="singleLevel"/>
    <w:tmpl w:val="78D33A3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9F02D6"/>
    <w:rsid w:val="0187060A"/>
    <w:rsid w:val="0205467F"/>
    <w:rsid w:val="04DC69E0"/>
    <w:rsid w:val="05D57D83"/>
    <w:rsid w:val="05E37A49"/>
    <w:rsid w:val="06417EE9"/>
    <w:rsid w:val="0B7137C9"/>
    <w:rsid w:val="0BB22593"/>
    <w:rsid w:val="0BBB24FC"/>
    <w:rsid w:val="0D0B5466"/>
    <w:rsid w:val="0D9F02D6"/>
    <w:rsid w:val="10146548"/>
    <w:rsid w:val="14E93E43"/>
    <w:rsid w:val="15066375"/>
    <w:rsid w:val="18DE46F2"/>
    <w:rsid w:val="1CB839BA"/>
    <w:rsid w:val="1D564FC1"/>
    <w:rsid w:val="23E47081"/>
    <w:rsid w:val="24476244"/>
    <w:rsid w:val="26A27AA1"/>
    <w:rsid w:val="28284A35"/>
    <w:rsid w:val="29947EDF"/>
    <w:rsid w:val="2E3267CF"/>
    <w:rsid w:val="34CC46EC"/>
    <w:rsid w:val="34D470C2"/>
    <w:rsid w:val="35D470BA"/>
    <w:rsid w:val="36156048"/>
    <w:rsid w:val="39F86A8B"/>
    <w:rsid w:val="407A3DFB"/>
    <w:rsid w:val="422A6B2E"/>
    <w:rsid w:val="475A44A7"/>
    <w:rsid w:val="47F8647D"/>
    <w:rsid w:val="4C655D3F"/>
    <w:rsid w:val="500A18BC"/>
    <w:rsid w:val="51822C4A"/>
    <w:rsid w:val="52570363"/>
    <w:rsid w:val="55310D69"/>
    <w:rsid w:val="56E1674D"/>
    <w:rsid w:val="58A712D0"/>
    <w:rsid w:val="608956B6"/>
    <w:rsid w:val="62394B0F"/>
    <w:rsid w:val="66885354"/>
    <w:rsid w:val="6D535020"/>
    <w:rsid w:val="6D8A3917"/>
    <w:rsid w:val="73670F7A"/>
    <w:rsid w:val="742E701F"/>
    <w:rsid w:val="758E4764"/>
    <w:rsid w:val="779B2DE8"/>
    <w:rsid w:val="7AD73BB3"/>
    <w:rsid w:val="7C71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2018-07-13T07:12:00Z</dcterms:created>
  <dc:creator>Administrator</dc:creator>
  <cp:lastModifiedBy>Administrator</cp:lastModifiedBy>
  <dcterms:modified xsi:type="dcterms:W3CDTF">2018-08-09T01:57:02Z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